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5.svg" ContentType="image/sv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2"/>
        </w:numPr>
        <w:spacing w:before="200" w:after="120"/>
        <w:ind w:hanging="0" w:start="0"/>
        <w:rPr>
          <w:color w:val="BF0041"/>
        </w:rPr>
      </w:pPr>
      <w:r>
        <w:rPr>
          <w:color w:val="BF0041"/>
        </w:rPr>
        <w:t>UNITATEA 1 – Calcul tabelar Recapitulare pentru clasa a VIII-a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2 – Ce este calculul tabelar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Foaie de calcul (worksheet)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Registru de calcul (workbook)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Celule, randuri, coloane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Adrese de celule (A1, B2 etc.)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3 – Interfața Excel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Bara de titlu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Ribbon (Home, Insert, Formulas, Data, View)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Bara de formule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Zona de lucru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4 – Operații de bază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Creare, salvare, deschidere fișier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Selectare, copiere, mutare, ștergere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Inserare, redenumire, ștergere foi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5 – Formatarea celulelor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Font, aliniere, borduri, culori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Tipuri de date: numeric, text, data, procent, moneda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6 – Formule și funcții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Încep cu "="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Operatori: +, -, *, /, ^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Funcții: SUM, AVERAGE, MIN, MAX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7 – Diagrame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Tipuri: coloane, linii, cerc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Elemente: titlu, legendă, culori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  <w:lang w:val="ro-RO"/>
        </w:rPr>
        <w:t>Slide 8 – Recapitulare finală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Structura tabelului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Formule și funcții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Diagrame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283"/>
        <w:ind w:hanging="283" w:start="709" w:end="0"/>
        <w:rPr>
          <w:lang w:val="ro-RO"/>
        </w:rPr>
      </w:pPr>
      <w:r>
        <w:rPr>
          <w:lang w:val="ro-RO"/>
        </w:rPr>
        <w:t>Operații de bază</w:t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  <w:t>=================================</w:t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BodyText"/>
        <w:bidi w:val="0"/>
        <w:spacing w:before="0" w:after="0"/>
        <w:rPr>
          <w:lang w:val="ro-RO"/>
        </w:rPr>
      </w:pPr>
      <w:r>
        <w:rPr>
          <w:lang w:val="ro-RO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-14605</wp:posOffset>
            </wp:positionH>
            <wp:positionV relativeFrom="paragraph">
              <wp:posOffset>2345055</wp:posOffset>
            </wp:positionV>
            <wp:extent cx="6315710" cy="707771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707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3650" cy="228409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28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54610</wp:posOffset>
            </wp:positionV>
            <wp:extent cx="6341745" cy="21348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745" cy="213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Heading2"/>
        <w:numPr>
          <w:ilvl w:val="1"/>
          <w:numId w:val="2"/>
        </w:numPr>
        <w:ind w:hanging="0" w:start="0"/>
        <w:rPr>
          <w:lang w:val="ro-RO"/>
        </w:rPr>
      </w:pPr>
      <w:r>
        <w:rPr>
          <w:lang w:val="ro-RO"/>
        </w:rPr>
        <w:t>Resurse</w:t>
      </w:r>
    </w:p>
    <w:p>
      <w:pPr>
        <w:pStyle w:val="BodyText"/>
        <w:bidi w:val="0"/>
        <w:spacing w:lineRule="auto" w:line="276"/>
        <w:jc w:val="both"/>
        <w:rPr/>
      </w:pPr>
      <w:hyperlink r:id="rId5">
        <w:r>
          <w:rPr>
            <w:rStyle w:val="Hyperlink"/>
            <w:lang w:val="ro-RO"/>
          </w:rPr>
          <w:t>https://backtoschooltic.ro/clasa-a-viii-a/</w:t>
        </w:r>
      </w:hyperlink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ind w:hanging="0" w:start="0"/>
        <w:rPr>
          <w:color w:val="BF0041"/>
        </w:rPr>
      </w:pPr>
      <w:r>
        <w:rPr>
          <w:color w:val="BF0041"/>
          <w:lang w:val="ro-RO"/>
        </w:rPr>
        <w:t>Unitatea II. Pagini web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t>1.Elemente de interfață ale unui editor de pagini web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t>2.Instrumente de bază ale editorului de pagini web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t>3.Elemente de structură ale unei pagini web: antet, titlu, corp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t>4.Operații de editare a elementelor de conținut (paragraf, imagini, tabele, liste, legături): inserare, ștergere, mutare, copiere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  <w:t>5.Operații de formatare la nivel de text, paragraf, fundal</w:t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HTML (HyperText Markup Language) este limbajul standard pentru crearea paginilor web. Acesta oferă structura unei pagini web și este folosit pentru a defini elemente precum titluri, paragrafe, link-uri, imagini și multe altele. Iată un exemplu de bază de fișier HTML:</w:t>
      </w:r>
    </w:p>
    <w:p>
      <w:pPr>
        <w:sectPr>
          <w:type w:val="nextPage"/>
          <w:pgSz w:w="11906" w:h="16838"/>
          <w:pgMar w:left="1134" w:right="785" w:gutter="0" w:header="0" w:top="1134" w:footer="0" w:bottom="72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ind w:hanging="0" w:start="0" w:end="0"/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pPr>
      <w:r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&lt;!DOCTYPE html&gt;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&lt;html&gt;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&lt;head&gt;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 xml:space="preserve">   </w:t>
      </w:r>
      <w:r>
        <w:rPr>
          <w:b/>
          <w:bCs/>
          <w:color w:val="2A6099"/>
          <w:sz w:val="24"/>
          <w:szCs w:val="24"/>
        </w:rPr>
        <w:t>&lt;title&gt;Example HTML File&lt;/title&gt;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&lt;/head&gt;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&lt;body&gt;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 xml:space="preserve">   </w:t>
      </w:r>
      <w:r>
        <w:rPr>
          <w:b/>
          <w:bCs/>
          <w:color w:val="2A6099"/>
          <w:sz w:val="24"/>
          <w:szCs w:val="24"/>
        </w:rPr>
        <w:t>&lt;h1&gt;Welcome to My Website&lt;/h1&gt;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 xml:space="preserve">   </w:t>
      </w:r>
      <w:r>
        <w:rPr>
          <w:b/>
          <w:bCs/>
          <w:color w:val="2A6099"/>
          <w:sz w:val="24"/>
          <w:szCs w:val="24"/>
        </w:rPr>
        <w:t>&lt;p&gt;This is a paragraph of text on my website.&lt;/p&gt;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 xml:space="preserve">   </w:t>
      </w:r>
      <w:r>
        <w:rPr>
          <w:b/>
          <w:bCs/>
          <w:color w:val="2A6099"/>
          <w:sz w:val="24"/>
          <w:szCs w:val="24"/>
        </w:rPr>
        <w:t>&lt;a href="https://www.example.com"&gt;Visit Example.com&lt;/a&gt;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 xml:space="preserve">   </w:t>
      </w:r>
      <w:r>
        <w:rPr>
          <w:b/>
          <w:bCs/>
          <w:color w:val="2A6099"/>
          <w:sz w:val="24"/>
          <w:szCs w:val="24"/>
        </w:rPr>
        <w:t>&lt;img src="example.jpg" alt="Example Image" width="300" height="200"&gt;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&lt;/body&gt;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&lt;/html&gt;</w:t>
      </w:r>
    </w:p>
    <w:p>
      <w:pPr>
        <w:pStyle w:val="BodyText"/>
        <w:ind w:hanging="0" w:start="0" w:end="0"/>
        <w:rPr>
          <w:rFonts w:ascii="Consolas;Courier;monospace" w:hAnsi="Consolas;Courier;monospace"/>
          <w:b/>
          <w:bCs/>
          <w:i w:val="false"/>
          <w:caps w:val="false"/>
          <w:smallCaps w:val="false"/>
          <w:color w:val="2A6099"/>
          <w:spacing w:val="0"/>
          <w:sz w:val="24"/>
          <w:szCs w:val="24"/>
          <w:bdr w:val="single" w:sz="24" w:space="6" w:color="000000"/>
          <w:lang w:val="ro-RO"/>
        </w:rPr>
      </w:pPr>
      <w:r>
        <w:rPr>
          <w:rFonts w:ascii="Consolas;Courier;monospace" w:hAnsi="Consolas;Courier;monospace"/>
          <w:b/>
          <w:bCs/>
          <w:i w:val="false"/>
          <w:caps w:val="false"/>
          <w:smallCaps w:val="false"/>
          <w:color w:val="2A6099"/>
          <w:spacing w:val="0"/>
          <w:sz w:val="24"/>
          <w:szCs w:val="24"/>
          <w:bdr w:val="single" w:sz="24" w:space="6" w:color="000000"/>
          <w:lang w:val="ro-RO"/>
        </w:rPr>
      </w:r>
    </w:p>
    <w:p>
      <w:pPr>
        <w:pStyle w:val="BodyText"/>
        <w:ind w:hanging="0" w:start="0" w:end="0"/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pPr>
      <w:r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r>
    </w:p>
    <w:p>
      <w:pPr>
        <w:pStyle w:val="BodyText"/>
        <w:ind w:hanging="0" w:start="0" w:end="0"/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pPr>
      <w:r>
        <w:rPr>
          <w:rFonts w:ascii="Consolas;Courier;monospace" w:hAnsi="Consolas;Courier;monospace"/>
          <w:b w:val="false"/>
          <w:i w:val="false"/>
          <w:caps w:val="false"/>
          <w:smallCaps w:val="false"/>
          <w:color w:val="1B6AC7"/>
          <w:spacing w:val="0"/>
          <w:sz w:val="21"/>
          <w:bdr w:val="single" w:sz="24" w:space="6" w:color="000000"/>
          <w:lang w:val="ro-RO"/>
        </w:rPr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Explicație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1. Declarație 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DOCTYPE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: Declarația &lt;!DOCTYPE html&gt; definește tipul de document și versiunea HTML. Trebuie să fie prima linie din documentul HTML.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2. Element 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HTML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: elementul &lt;html&gt; este elementul rădăcină al unei pagini HTML. Conține toate celelalte elemente.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3. Element 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Head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: elementul &lt;head&gt; conține metainformații despre documentul HTML, cum ar fi titlul, setul de caractere și link-uri către resurse externe, cum ar fi foile de stil și scripturile.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4. Element de titlu: elementul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title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specifică titlul documentului HTML, care este afișat în bara sau fila de titlu a browserului.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5. Element Body: elementul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body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conține conținutul vizibil al documentului HTML, cum ar fi titluri, paragrafe, linkuri și imagini.</w:t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ind w:hanging="0" w:start="0" w:end="0"/>
        <w:rPr>
          <w:lang w:val="ro-RO"/>
        </w:rPr>
      </w:pPr>
      <w:r>
        <w:rPr>
          <w:lang w:val="ro-RO"/>
        </w:rPr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ind w:hanging="0" w:start="0" w:end="0"/>
        <w:rPr>
          <w:lang w:val="ro-RO"/>
        </w:rPr>
      </w:pPr>
      <w:r>
        <w:rPr>
          <w:lang w:val="ro-RO"/>
        </w:rPr>
      </w:r>
    </w:p>
    <w:p>
      <w:pPr>
        <w:pStyle w:val="BodyText"/>
        <w:widowControl/>
        <w:ind w:hanging="0" w:start="0" w:end="0"/>
        <w:rPr>
          <w:lang w:val="ro-RO"/>
        </w:rPr>
      </w:pPr>
      <w:r>
        <w:rPr>
          <w:lang w:val="ro-RO"/>
        </w:rPr>
      </w:r>
    </w:p>
    <w:p>
      <w:pPr>
        <w:pStyle w:val="BodyText"/>
        <w:widowControl/>
        <w:ind w:hanging="0" w:start="0" w:end="0"/>
        <w:rPr>
          <w:lang w:val="ro-RO"/>
        </w:rPr>
      </w:pPr>
      <w:r>
        <w:rPr>
          <w:lang w:val="ro-RO"/>
        </w:rPr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Elemente cheie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 xml:space="preserve">    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Titluri: definite cu etichetele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h1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&gt; la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h6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&gt; , unde &lt;h1&gt; este cel mai important titlu și &lt;h6&gt; este cel mai puțin important.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 xml:space="preserve">    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Paragrafe: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p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&gt; . Fiecare paragraf de text trebuie inclus într-o etichetă &lt;p&gt; 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 xml:space="preserve">    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Linkuri: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a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&gt; . Atributul 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href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 specifică adresa URL a paginii la care ajunge linkul.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 xml:space="preserve">    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Imagini: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img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&gt; . Atributul 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lang w:val="ro-RO"/>
        </w:rPr>
        <w:t>src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 specifică calea către imagine, iar atributul alt oferă text alternativ pentru imagine.</w:t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</w:r>
    </w:p>
    <w:p>
      <w:pPr>
        <w:pStyle w:val="BodyText"/>
        <w:widowControl/>
        <w:spacing w:lineRule="atLeast" w:line="330" w:before="180" w:after="18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z w:val="24"/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lang w:val="ro-RO"/>
        </w:rPr>
        <w:t>Exemple suplimentare</w:t>
      </w:r>
    </w:p>
    <w:p>
      <w:pPr>
        <w:pStyle w:val="Heading3"/>
        <w:rPr>
          <w:color w:val="BF0041"/>
        </w:rPr>
      </w:pPr>
      <w:r>
        <w:rPr>
          <w:color w:val="BF0041"/>
        </w:rPr>
        <w:t>HTML Lists</w:t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&lt;ul&gt;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&lt;li&gt;Item 1&lt;/li&gt;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&lt;li&gt;Item 2&lt;/li&gt;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&lt;li&gt;Item 3&lt;/li&gt;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&lt;/ul&gt;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&lt;ol&gt;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&lt;li&gt;First item&lt;/li&gt;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&lt;li&gt;Second item&lt;/li&gt;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&lt;li&gt;Third item&lt;/li&gt;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&lt;/ol&gt;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30" w:before="0" w:after="0"/>
        <w:ind w:hanging="283" w:start="225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Liste neordonate: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szCs w:val="24"/>
          <w:lang w:val="ro-RO"/>
        </w:rPr>
        <w:t>ul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și elementele din listă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szCs w:val="24"/>
          <w:lang w:val="ro-RO"/>
        </w:rPr>
        <w:t>li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.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30" w:before="0" w:after="0"/>
        <w:ind w:hanging="283" w:start="225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   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Liste ordonate: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szCs w:val="24"/>
          <w:lang w:val="ro-RO"/>
        </w:rPr>
        <w:t>ol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și elementele din listă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4"/>
          <w:szCs w:val="24"/>
          <w:lang w:val="ro-RO"/>
        </w:rPr>
        <w:t>li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.</w:t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Heading3"/>
        <w:rPr>
          <w:color w:val="BF0041"/>
        </w:rPr>
      </w:pPr>
      <w:r>
        <w:rPr>
          <w:color w:val="BF0041"/>
        </w:rPr>
        <w:t>HTML Tab</w:t>
      </w:r>
      <w:r>
        <w:rPr>
          <w:color w:val="BF0041"/>
        </w:rPr>
        <w:t>ele</w:t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&lt;table&gt;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&lt;tr&gt;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&lt;th&gt;Header 1&lt;/th&gt;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&lt;th&gt;Header 2&lt;/th&gt;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&lt;/tr&gt;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&lt;tr&gt;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&lt;td&gt;Data 1&lt;/td&gt;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&lt;td&gt;Data 2&lt;/td&gt;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&lt;/tr&gt;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&lt;/table&gt;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30" w:before="0" w:after="0"/>
        <w:ind w:hanging="283" w:start="225" w:end="0"/>
        <w:rPr>
          <w:lang w:val="ro-RO"/>
        </w:rPr>
      </w:pPr>
      <w: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align>right</wp:align>
                </wp:positionH>
                <wp:positionV relativeFrom="line">
                  <wp:posOffset>635</wp:posOffset>
                </wp:positionV>
                <wp:extent cx="190500" cy="360045"/>
                <wp:effectExtent l="0" t="0" r="0" b="0"/>
                <wp:wrapSquare wrapText="left"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ind w:hanging="0" w:start="0" w:end="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720090" cy="360045"/>
                                  <wp:effectExtent l="0" t="0" r="0" b="0"/>
                                  <wp:docPr id="5" name="Image6" title="Cop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6" title="Cop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90" cy="360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84.3pt;margin-top:-0.05pt;width:14.95pt;height:28.3pt;mso-wrap-style:none;v-text-anchor:middle;mso-position-horizontal:right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BodyText"/>
                        <w:ind w:hanging="0" w:start="0" w:end="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720090" cy="360045"/>
                            <wp:effectExtent l="0" t="0" r="0" b="0"/>
                            <wp:docPr id="6" name="Image6" title="Cop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6" title="Cop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0090" cy="360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eft"/>
              </v:rect>
            </w:pict>
          </mc:Fallback>
        </mc:AlternateContent>
      </w:r>
      <w:r>
        <w:rPr>
          <w:lang w:val="ro-RO"/>
        </w:rPr>
        <w:t>Tabele: definite cu eticheta &lt;</w:t>
      </w:r>
      <w:r>
        <w:rPr>
          <w:b/>
          <w:bCs/>
          <w:color w:val="BF0041"/>
          <w:lang w:val="ro-RO"/>
        </w:rPr>
        <w:t>table</w:t>
      </w:r>
      <w:r>
        <w:rPr>
          <w:lang w:val="ro-RO"/>
        </w:rPr>
        <w:t>&gt; . Rândurile de tabel sunt definite cu eticheta &lt;</w:t>
      </w:r>
      <w:r>
        <w:rPr>
          <w:b/>
          <w:bCs/>
          <w:color w:val="BF0041"/>
          <w:lang w:val="ro-RO"/>
        </w:rPr>
        <w:t>tr</w:t>
      </w:r>
      <w:r>
        <w:rPr>
          <w:lang w:val="ro-RO"/>
        </w:rPr>
        <w:t>&gt; , anteturile de tabel cu eticheta &lt;</w:t>
      </w:r>
      <w:r>
        <w:rPr>
          <w:b/>
          <w:bCs/>
          <w:color w:val="BF0041"/>
          <w:lang w:val="ro-RO"/>
        </w:rPr>
        <w:t>th</w:t>
      </w:r>
      <w:r>
        <w:rPr>
          <w:lang w:val="ro-RO"/>
        </w:rPr>
        <w:t>&gt; și datele din tabel cu eticheta &lt;</w:t>
      </w:r>
      <w:r>
        <w:rPr>
          <w:b/>
          <w:bCs/>
          <w:color w:val="BF0041"/>
          <w:lang w:val="ro-RO"/>
        </w:rPr>
        <w:t>td</w:t>
      </w:r>
      <w:r>
        <w:rPr>
          <w:lang w:val="ro-RO"/>
        </w:rPr>
        <w:t>&gt; .</w:t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BodyText"/>
        <w:widowControl/>
        <w:spacing w:lineRule="atLeast" w:line="330" w:before="120" w:after="120"/>
        <w:ind w:hanging="0" w:start="0" w:end="0"/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</w:r>
    </w:p>
    <w:p>
      <w:pPr>
        <w:pStyle w:val="Heading3"/>
        <w:rPr>
          <w:color w:val="BF0041"/>
        </w:rPr>
      </w:pPr>
      <w:r>
        <w:rPr>
          <w:color w:val="BF0041"/>
        </w:rPr>
        <w:t>HTML Forms</w:t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&lt;form action="/submit" method="post"&gt;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&lt;label for="name"&gt;Name:&lt;/label&gt;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&lt;input type="text" id="name" name="name"&gt;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&lt;input type="submit" value="Submit"&gt;</w:t>
      </w:r>
    </w:p>
    <w:p>
      <w:pPr>
        <w:pStyle w:val="PreformattedText"/>
        <w:rPr>
          <w:b/>
          <w:bCs/>
          <w:color w:val="2A6099"/>
          <w:sz w:val="24"/>
          <w:szCs w:val="24"/>
        </w:rPr>
      </w:pPr>
      <w:r>
        <w:rPr>
          <w:b/>
          <w:bCs/>
          <w:color w:val="2A6099"/>
          <w:sz w:val="24"/>
          <w:szCs w:val="24"/>
        </w:rPr>
        <w:t>&lt;/form&gt;</w:t>
      </w:r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30" w:before="0" w:after="0"/>
        <w:ind w:hanging="283" w:start="225" w:end="0"/>
        <w:rPr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• 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Formulare: definite cu eticheta &lt;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1"/>
          <w:lang w:val="ro-RO"/>
        </w:rPr>
        <w:t>form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&gt; . Atributul acțiune specifică adresa URL la care să se trimită datele din formular, iar atributul </w:t>
      </w:r>
      <w:r>
        <w:rPr>
          <w:rFonts w:ascii="roboto;helvetica;sans-serif" w:hAnsi="roboto;helvetica;sans-serif"/>
          <w:b/>
          <w:bCs/>
          <w:i w:val="false"/>
          <w:caps w:val="false"/>
          <w:smallCaps w:val="false"/>
          <w:color w:val="BF0041"/>
          <w:spacing w:val="0"/>
          <w:sz w:val="21"/>
          <w:lang w:val="ro-RO"/>
        </w:rPr>
        <w:t>method</w:t>
      </w: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 xml:space="preserve"> specifică metoda HTTP de utilizat la trimiterea datelor din formular.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30" w:before="0" w:after="0"/>
        <w:ind w:hanging="283" w:start="225" w:end="0"/>
        <w:rPr>
          <w:lang w:val="ro-RO"/>
        </w:rPr>
      </w:pPr>
      <w:r>
        <w:rPr>
          <w:rFonts w:ascii="roboto;helvetica;sans-serif" w:hAnsi="roboto;helvetica;sans-serif"/>
          <w:b w:val="false"/>
          <w:i w:val="false"/>
          <w:caps w:val="false"/>
          <w:smallCaps w:val="false"/>
          <w:color w:val="000000"/>
          <w:spacing w:val="0"/>
          <w:sz w:val="21"/>
          <w:lang w:val="ro-RO"/>
          <w14:textFill>
            <w14:solidFill>
              <w14:srgbClr w14:val="000000">
                <w14:alpha w14:val="20000"/>
              </w14:srgbClr>
            </w14:solidFill>
          </w14:textFill>
        </w:rPr>
        <w:t>Aceste exemple oferă o înțelegere de bază a modului de structurare a unui document HTML și de utilizare a elementelor HTML comune. Pentru exemple și explicații mai detaliate, puteți consulta resurse precum</w:t>
      </w:r>
    </w:p>
    <w:p>
      <w:pPr>
        <w:pStyle w:val="BodyText"/>
        <w:widowControl/>
        <w:spacing w:lineRule="atLeast" w:line="330" w:before="0" w:after="0"/>
        <w:ind w:hanging="0" w:start="0" w:end="0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Heading3"/>
        <w:rPr/>
      </w:pPr>
      <w:hyperlink r:id="rId10" w:tgtFrame="_blank">
        <w:r>
          <w:rPr>
            <w:rStyle w:val="Hyperlink"/>
          </w:rPr>
          <w:t>W3Schools</w:t>
        </w:r>
      </w:hyperlink>
    </w:p>
    <w:p>
      <w:pPr>
        <w:pStyle w:val="Heading3"/>
        <w:rPr/>
      </w:pPr>
      <w:hyperlink r:id="rId11" w:tgtFrame="_blank">
        <w:r>
          <w:rPr>
            <w:rStyle w:val="Hyperlink"/>
          </w:rPr>
          <w:t>freeCodeCamp</w:t>
        </w:r>
      </w:hyperlink>
    </w:p>
    <w:p>
      <w:pPr>
        <w:sectPr>
          <w:type w:val="continuous"/>
          <w:pgSz w:w="11906" w:h="16838"/>
          <w:pgMar w:left="1134" w:right="785" w:gutter="0" w:header="0" w:top="1134" w:footer="0" w:bottom="720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rPr/>
      </w:pPr>
      <w:r>
        <w:rPr/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Heading2"/>
        <w:numPr>
          <w:ilvl w:val="1"/>
          <w:numId w:val="2"/>
        </w:numPr>
        <w:ind w:hanging="0" w:start="0"/>
        <w:rPr/>
      </w:pPr>
      <w:r>
        <w:rPr/>
        <w:t>Alte Resurse</w:t>
      </w:r>
    </w:p>
    <w:p>
      <w:pPr>
        <w:pStyle w:val="BodyText"/>
        <w:bidi w:val="0"/>
        <w:spacing w:lineRule="auto" w:line="276"/>
        <w:jc w:val="both"/>
        <w:rPr/>
      </w:pPr>
      <w:hyperlink r:id="rId12">
        <w:r>
          <w:rPr>
            <w:rStyle w:val="Hyperlink"/>
            <w:lang w:val="ro-RO"/>
          </w:rPr>
          <w:t>https://backtoschooltic.ro/clasa-a-viii-a/</w:t>
        </w:r>
      </w:hyperlink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p>
      <w:pPr>
        <w:pStyle w:val="BodyText"/>
        <w:bidi w:val="0"/>
        <w:spacing w:lineRule="auto" w:line="276"/>
        <w:jc w:val="both"/>
        <w:rPr>
          <w:lang w:val="ro-RO"/>
        </w:rPr>
      </w:pPr>
      <w:r>
        <w:rPr>
          <w:lang w:val="ro-RO"/>
        </w:rPr>
      </w:r>
    </w:p>
    <w:sectPr>
      <w:type w:val="continuous"/>
      <w:pgSz w:w="11906" w:h="16838"/>
      <w:pgMar w:left="1134" w:right="785" w:gutter="0" w:header="0" w:top="1134" w:footer="0" w:bottom="72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roboto">
    <w:altName w:val="helvetica"/>
    <w:charset w:val="00" w:characterSet="windows-1252"/>
    <w:family w:val="roman"/>
    <w:pitch w:val="variable"/>
  </w:font>
  <w:font w:name="Consolas">
    <w:altName w:val="Courier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backtoschooltic.ro/clasa-a-viii-a/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svg"/><Relationship Id="rId8" Type="http://schemas.openxmlformats.org/officeDocument/2006/relationships/image" Target="media/image4.png"/><Relationship Id="rId9" Type="http://schemas.openxmlformats.org/officeDocument/2006/relationships/image" Target="media/image5.svg"/><Relationship Id="rId10" Type="http://schemas.openxmlformats.org/officeDocument/2006/relationships/hyperlink" Target="https://www.w3schools.com/html/html_examples.asp" TargetMode="External"/><Relationship Id="rId11" Type="http://schemas.openxmlformats.org/officeDocument/2006/relationships/hyperlink" Target="https://www.freecodecamp.org/news/html-and-html5-example/" TargetMode="External"/><Relationship Id="rId12" Type="http://schemas.openxmlformats.org/officeDocument/2006/relationships/hyperlink" Target="https://backtoschooltic.ro/clasa-a-viii-a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66</TotalTime>
  <Application>LibreOffice/26.2.5.2$Windows_X86_64 LibreOffice_project/cd7284b4cbbfeb507e630c1aac019f4157393acb</Application>
  <AppVersion>15.0000</AppVersion>
  <Pages>7</Pages>
  <Words>655</Words>
  <Characters>3790</Characters>
  <CharactersWithSpaces>4380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2026-09-07T21:31:39Z</dcterms:created>
  <dc:creator/>
  <dc:description/>
  <dc:language>en-US</dc:language>
  <cp:lastModifiedBy/>
  <dcterms:modified xsi:type="dcterms:W3CDTF">2026-09-08T06:20:57Z</dcterms:modified>
  <cp:revision>13</cp:revision>
  <dc:subject/>
  <dc:title>My-Empty-A4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