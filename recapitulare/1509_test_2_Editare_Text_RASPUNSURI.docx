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240" w:after="120"/>
        <w:jc w:val="both"/>
        <w:rPr/>
      </w:pPr>
      <w:r>
        <w:rPr>
          <w:rStyle w:val="Strong"/>
          <w:b/>
          <w:bCs/>
        </w:rPr>
        <w:t>Răspunsuri corecte + explicații (Editoare de texte – nivel mediu)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1. A – File → New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Aceasta este comanda standard pentru crearea unui document nou.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2. B – Save As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Save As permite salvarea cu alt nume, alt format sau altă locație.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3. B – Insert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Antetul (Header) se inserează din meniul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4. A – Insert → Footer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Subsolul (Footer) se inserează tot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5. A – Font Size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Dimensiunea fontului se modifică din opțiunea Font Size.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6. D – Justify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Justify aliniază textul simultan la stânga și la dreapta.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7. A – Home → Paragraph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Spațierea rândurilor se setează în grupul Paragraph.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8. A – Insert → Picture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Imaginile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9. A – Insert → Link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Hyperlinkurile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10. A – Insert → Text Box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Casetele text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11. B – Layout → Margins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Marginea paginii se setează din Layout.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12. B – Layout → Orientation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Orientarea paginii (Portrait/Landscape) se schimbă din Layout.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13. A – Insert → Page Break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Întreruperea de pagină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14. A – Marcaje pentru alinierea textului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Tabulatorii sunt poziții de aliniere pe linie.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15. A – Home → Paragraph → Tabs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Tabulatorii se configurează în fereastra Tabs.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16. A – Insert → Table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Tabelele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17. A – Table Tools → Split Cells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Split Cells împarte o celulă în mai multe.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18. B – References → Insert Footnote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Notele de subsol se inserează din References.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19. A – Ctrl + A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Ctrl + A selectează tot conținutul documentului.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20. A – Insert → Symbol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Simbolurile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21. A – Format Painter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Format Painter copiază formatarea unui text.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22. A – Review → Spelling &amp; Grammar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Corectarea ortografiei se face din Review.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23. A – Insert → Date &amp; Time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Data calendaristică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24. A – Home → Shading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Shading aplică culoare de fundal paragrafelor.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25. A – Insert → Shapes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Formele predefinite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26. A – Home → Numbering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Numerotarea paragrafelor se face din Home.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27. A – Layout → Columns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Coloanele de text se setează din Layout.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28. A – Insert → Object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Insert → Object permite inserarea fișierelor, graficelor etc.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29. A – Ctrl + F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Ctrl + F deschide funcția de căutare.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30. A – File → Print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Tipărirea documentului se face din File → Print.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sectPr>
      <w:type w:val="nextPage"/>
      <w:pgSz w:w="11909" w:h="16834"/>
      <w:pgMar w:left="1134" w:right="785" w:gutter="0" w:header="0" w:top="1134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0</TotalTime>
  <Application>LibreOffice/26.2.5.2$Windows_X86_64 LibreOffice_project/cd7284b4cbbfeb507e630c1aac019f4157393acb</Application>
  <AppVersion>15.0000</AppVersion>
  <Pages>3</Pages>
  <Words>370</Words>
  <Characters>1821</Characters>
  <CharactersWithSpaces>2161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2026-09-14T05:20:09Z</dcterms:created>
  <dc:creator/>
  <dc:description/>
  <dc:language>en-US</dc:language>
  <cp:lastModifiedBy/>
  <dcterms:modified xsi:type="dcterms:W3CDTF">2026-09-14T05:21:05Z</dcterms:modified>
  <cp:revision>2</cp:revision>
  <dc:subject/>
  <dc:title>My-Empty-A4</dc:title>
</cp:coreProperties>
</file>