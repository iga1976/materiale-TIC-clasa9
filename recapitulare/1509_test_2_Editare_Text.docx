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240" w:after="120"/>
        <w:jc w:val="both"/>
        <w:rPr/>
      </w:pPr>
      <w:r>
        <w:rPr>
          <w:rStyle w:val="Strong"/>
          <w:b/>
          <w:bCs/>
        </w:rPr>
        <w:t>Baterie de 30 de întrebări – Editoare de texte (nivel mediu)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1. Ce comandă folosești pentru a crea un document nou?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File → New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File → Open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Home → New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Insert → New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2. Cum salvezi un document cu alt nume?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Save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Save As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Export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Rename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3. Unde găsești opțiunea pentru antet?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Home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Insert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Layout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4. Unde se inserează un subsol?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Footer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Layout → Footer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Home → Footer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View → Footer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5. Ce opțiune modifică dimensiunea fontului?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Font Size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Font Style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Font Effect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Font Color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6. Ce tip de aliniere distribuie textul pe toată lățimea paginii?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Left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Center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Right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Justify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7. Unde setezi spațierea dintre rânduri?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Home → Paragraph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Insert → Paragraph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Layout → Paragraph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View → Paragraph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8. Ce opțiune inserează o imagine?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Insert → Picture B. Home → Picture C. Layout → Picture D. Review → Picture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9. Cum inserezi un hyperlink?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Link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Home → Link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Layout → Hyperlink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Hyperlink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10. Ce opțiune inserează o casetă text?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Text Box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Home → Text Box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Layout → Text Box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Text Box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11. Unde setezi marginea paginii?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Margins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Layout → Margins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Home → Margins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Margins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12. Ce opțiune schimbă orientarea paginii?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Orientation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Layout → Orientation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Home → Orientation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Orientation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13. Cum inserezi o întrerupere de pagină?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Page Break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Layout → Page Break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Home → Page Break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Page Break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14. Ce sunt tabulatorii?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Marcaje pentru alinierea textului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Stiluri de font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Tipuri de imagini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Elemente de paginare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15. Unde setezi tabulatorii?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Home → Paragraph → Tabs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Insert → Tabs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Layout → Tabs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View → Tabs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16. Ce opțiune inserează un tabel?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Table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Home → Table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Layout → Table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Table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17. Cum scindezi o celulă într-un tabel?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Table Tools → Split Cells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Home → Split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Insert → Split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Layout → Split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18. Unde inserezi o notă de subsol?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Footnote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References → Insert Footnote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Review → Footnote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Layout → Footnote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19. Ce comandă folosești pentru a selecta tot textul?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Ctrl + A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Ctrl + 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Ctrl + D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Ctrl + F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20. Ce comandă inserează simboluri?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Symbol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Home → Symbol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Layout → Symbol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Symbol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21. Ce opțiune copiază formatul unui text?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Format Painter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Copy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Paste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Style Copy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22. Unde găsești opțiunea pentru corectarea ortografiei?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Review → Spelling &amp; Grammar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Home → Spelling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Insert → Grammar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Layout → Spelling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23. Ce opțiune inserează data calendaristică?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Date &amp; Time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Home → Date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Layout → Date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Date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24. Ce opțiune modifică culoarea fundalului unui paragraf?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Home → Shading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Insert → Shading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Layout → Shading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Shading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25. Ce opțiune inserează o formă predefinită?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Shapes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Home → Shapes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Layout → Shapes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Shapes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26. Ce opțiune permite numerotarea paragrafelor?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Home → Numbering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Insert → Numbering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Layout → Numbering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Numbering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27. Unde setezi coloanele de text?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Layout → Columns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Insert → Columns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Home → Columns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Columns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28. Ce opțiune inserează un obiect (fișier, grafic etc.)?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Object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Home → Object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Layout → Object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Object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29. Ce comandă folosești pentru a căuta text?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Ctrl + F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Ctrl + A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Ctrl + 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Ctrl + X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30. Ce opțiune folosești pentru tipărirea documentului?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File → Print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Home → Print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Insert → Print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Print</w:t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sectPr>
      <w:type w:val="nextPage"/>
      <w:pgSz w:w="11909" w:h="16834"/>
      <w:pgMar w:left="1134" w:right="785" w:gutter="0" w:header="0" w:top="1134" w:footer="0" w:bottom="7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My-Empty-A4</Template>
  <TotalTime>4</TotalTime>
  <Application>LibreOffice/26.2.5.2$Windows_X86_64 LibreOffice_project/cd7284b4cbbfeb507e630c1aac019f4157393acb</Application>
  <AppVersion>15.0000</AppVersion>
  <Pages>7</Pages>
  <Words>677</Words>
  <Characters>2824</Characters>
  <CharactersWithSpaces>3441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2026-09-14T05:14:36Z</dcterms:created>
  <dc:creator/>
  <dc:description/>
  <dc:language>en-US</dc:language>
  <cp:lastModifiedBy/>
  <dcterms:modified xsi:type="dcterms:W3CDTF">2026-09-14T05:19:23Z</dcterms:modified>
  <cp:revision>2</cp:revision>
  <dc:subject/>
  <dc:title>My-Empty-A4</dc:title>
</cp:coreProperties>
</file>